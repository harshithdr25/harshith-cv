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AEDE4" w14:textId="77777777" w:rsidR="0063784D" w:rsidRDefault="0063784D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22EEB526" wp14:editId="37C582DC">
                <wp:simplePos x="0" y="0"/>
                <wp:positionH relativeFrom="page">
                  <wp:posOffset>-337820</wp:posOffset>
                </wp:positionH>
                <wp:positionV relativeFrom="paragraph">
                  <wp:posOffset>-463550</wp:posOffset>
                </wp:positionV>
                <wp:extent cx="7779385" cy="10064750"/>
                <wp:effectExtent l="0" t="0" r="254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1C1F62BB" id="Group 1" o:spid="_x0000_s1026" alt="&quot;&quot;" style="position:absolute;margin-left:-26.6pt;margin-top:-36.5pt;width:612.55pt;height:792.5pt;z-index:-251646976;mso-width-percent:1000;mso-height-percent:1000;mso-position-horizont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">
  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b2b2b2 [3205]" stroked="f">
                  <v:path arrowok="t" o:connecttype="custom" o:connectlocs="0,8141335;2581910,8141335;2581910,0;0,0;0,8141335" o:connectangles="0,0,0,0,0"/>
                </v:shape>
  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ddd [3204]" stroked="f">
                  <v:path arrowok="t" o:connecttype="custom" o:connectlocs="0,1916430;7772400,1916430;7772400,0;0,0;0,1916430" o:connectangles="0,0,0,0,0"/>
                </v:shape>
  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969696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gray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5f5f5f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4d4d4d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<v:stroke miterlimit="4" joinstyle="miter"/>
                  </v:line>
  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<v:stroke miterlimit="4" joinstyle="miter"/>
                  </v:line>
  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<v:stroke miterlimit="4" joinstyle="miter"/>
                  </v:line>
  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<v:stroke miterlimit="4" joinstyle="miter"/>
                  </v:line>
  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<v:stroke miterlimit="4" joinstyle="miter"/>
                  </v:line>
  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<v:stroke miterlimit="4" joinstyle="miter"/>
                  </v:line>
  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<v:stroke miterlimit="4" joinstyle="miter"/>
                  </v:line>
  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<v:stroke miterlimit="4" joinstyle="miter"/>
                  </v:line>
  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5889"/>
        <w:gridCol w:w="795"/>
        <w:gridCol w:w="522"/>
        <w:gridCol w:w="2684"/>
      </w:tblGrid>
      <w:tr w:rsidR="002E4AFC" w:rsidRPr="002E4AFC" w14:paraId="0F3A46DF" w14:textId="77777777" w:rsidTr="0063784D">
        <w:trPr>
          <w:trHeight w:val="2178"/>
          <w:jc w:val="center"/>
        </w:trPr>
        <w:tc>
          <w:tcPr>
            <w:tcW w:w="6945" w:type="dxa"/>
            <w:gridSpan w:val="2"/>
          </w:tcPr>
          <w:p w14:paraId="20651700" w14:textId="4C898D8A" w:rsidR="002E4AFC" w:rsidRPr="002E4AFC" w:rsidRDefault="00B04332" w:rsidP="002E4AFC">
            <w:pPr>
              <w:pStyle w:val="Title"/>
            </w:pPr>
            <w:r w:rsidRPr="00B04332">
              <w:rPr>
                <w:color w:val="auto"/>
              </w:rPr>
              <w:t>Harshith D R</w:t>
            </w:r>
          </w:p>
        </w:tc>
        <w:tc>
          <w:tcPr>
            <w:tcW w:w="2945" w:type="dxa"/>
            <w:gridSpan w:val="2"/>
            <w:vMerge w:val="restart"/>
            <w:vAlign w:val="bottom"/>
          </w:tcPr>
          <w:p w14:paraId="6130264D" w14:textId="48E4C0EF" w:rsidR="002E4AFC" w:rsidRPr="002E4AFC" w:rsidRDefault="002E4AFC" w:rsidP="002E4AFC">
            <w:pPr>
              <w:jc w:val="center"/>
            </w:pPr>
          </w:p>
        </w:tc>
      </w:tr>
      <w:tr w:rsidR="002E4AFC" w:rsidRPr="002E4AFC" w14:paraId="616E1032" w14:textId="77777777" w:rsidTr="0063784D">
        <w:trPr>
          <w:trHeight w:val="1262"/>
          <w:jc w:val="center"/>
        </w:trPr>
        <w:tc>
          <w:tcPr>
            <w:tcW w:w="6106" w:type="dxa"/>
          </w:tcPr>
          <w:p w14:paraId="49BD85E5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06C67477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066EBDA5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14:paraId="7B386315" w14:textId="77777777" w:rsidTr="0063784D">
        <w:trPr>
          <w:trHeight w:val="982"/>
          <w:jc w:val="center"/>
        </w:trPr>
        <w:tc>
          <w:tcPr>
            <w:tcW w:w="6106" w:type="dxa"/>
            <w:vMerge w:val="restart"/>
          </w:tcPr>
          <w:p w14:paraId="56704347" w14:textId="5603AE81" w:rsidR="006E23B3" w:rsidRPr="004A1FEA" w:rsidRDefault="004A1FEA" w:rsidP="006E23B3">
            <w:pPr>
              <w:pStyle w:val="Heading2"/>
              <w:rPr>
                <w:color w:val="auto"/>
              </w:rPr>
            </w:pPr>
            <w:r w:rsidRPr="004A1FEA">
              <w:rPr>
                <w:color w:val="auto"/>
              </w:rPr>
              <w:t>OBJECTIVE:</w:t>
            </w:r>
          </w:p>
          <w:p w14:paraId="7145A47F" w14:textId="6179598F" w:rsidR="006E23B3" w:rsidRDefault="001F5985" w:rsidP="006E23B3">
            <w:r>
              <w:t xml:space="preserve">I’m Studying in JNN college of Engineering at </w:t>
            </w:r>
            <w:proofErr w:type="spellStart"/>
            <w:r>
              <w:t>Shimogga</w:t>
            </w:r>
            <w:proofErr w:type="spellEnd"/>
            <w:r>
              <w:t xml:space="preserve"> </w:t>
            </w:r>
            <w:r w:rsidR="004A1FEA">
              <w:t xml:space="preserve">in Information Science and </w:t>
            </w:r>
            <w:proofErr w:type="spellStart"/>
            <w:r w:rsidR="004A1FEA">
              <w:t>engeneering</w:t>
            </w:r>
            <w:proofErr w:type="spellEnd"/>
            <w:r w:rsidR="004A1FEA">
              <w:t xml:space="preserve"> with a strong academi</w:t>
            </w:r>
            <w:r w:rsidR="00B04332">
              <w:t>c</w:t>
            </w:r>
            <w:r w:rsidR="004A1FEA">
              <w:t xml:space="preserve"> record and passion for software industry</w:t>
            </w:r>
            <w:r w:rsidR="00B04332">
              <w:t>.</w:t>
            </w:r>
          </w:p>
          <w:p w14:paraId="17C48377" w14:textId="77777777" w:rsidR="006E23B3" w:rsidRDefault="006E23B3" w:rsidP="006E23B3"/>
          <w:p w14:paraId="68F43249" w14:textId="77777777" w:rsidR="006E23B3" w:rsidRPr="004A1FEA" w:rsidRDefault="006E23B3" w:rsidP="006E23B3">
            <w:pPr>
              <w:pStyle w:val="Heading2"/>
              <w:rPr>
                <w:color w:val="auto"/>
              </w:rPr>
            </w:pPr>
            <w:r w:rsidRPr="004A1FEA">
              <w:rPr>
                <w:color w:val="auto"/>
              </w:rPr>
              <w:t>Education</w:t>
            </w:r>
          </w:p>
          <w:p w14:paraId="10CED2A2" w14:textId="77777777" w:rsidR="00B04332" w:rsidRDefault="00B04332" w:rsidP="00B04332">
            <w:pPr>
              <w:pStyle w:val="ListBullet"/>
            </w:pPr>
            <w:r>
              <w:t>SSLC in Sri Mahaveer Vidyalaya, Shivamogga</w:t>
            </w:r>
          </w:p>
          <w:p w14:paraId="6973479F" w14:textId="77777777" w:rsidR="00B04332" w:rsidRDefault="00B04332" w:rsidP="00B04332">
            <w:pPr>
              <w:pStyle w:val="ListBullet"/>
            </w:pPr>
            <w:r>
              <w:t xml:space="preserve">PUC in Sri Aurobindo Pre - University (IND) College, Shivamogga </w:t>
            </w:r>
          </w:p>
          <w:p w14:paraId="6BD3F47E" w14:textId="068F9680" w:rsidR="006E23B3" w:rsidRDefault="00B04332" w:rsidP="00B04332">
            <w:pPr>
              <w:pStyle w:val="ListBullet"/>
            </w:pPr>
            <w:r>
              <w:t>B E in JNN College of Engineering, Shivamogga</w:t>
            </w:r>
          </w:p>
          <w:p w14:paraId="3D5787ED" w14:textId="71D3EB53" w:rsidR="006E23B3" w:rsidRPr="004A1FEA" w:rsidRDefault="004A1FEA" w:rsidP="006E23B3">
            <w:pPr>
              <w:pStyle w:val="Heading2"/>
              <w:rPr>
                <w:color w:val="auto"/>
              </w:rPr>
            </w:pPr>
            <w:r w:rsidRPr="004A1FEA">
              <w:rPr>
                <w:color w:val="auto"/>
              </w:rPr>
              <w:t>Languages and Hobbies:</w:t>
            </w:r>
          </w:p>
          <w:p w14:paraId="61877710" w14:textId="1F64DCC3" w:rsidR="004A1FEA" w:rsidRDefault="004A1FEA" w:rsidP="004A1FEA">
            <w:r>
              <w:t xml:space="preserve">Languages- English, </w:t>
            </w:r>
            <w:proofErr w:type="gramStart"/>
            <w:r w:rsidR="00B04332">
              <w:t>K</w:t>
            </w:r>
            <w:r>
              <w:t>annada ,</w:t>
            </w:r>
            <w:proofErr w:type="gramEnd"/>
            <w:r>
              <w:t xml:space="preserve"> Hindi ,</w:t>
            </w:r>
            <w:r w:rsidR="00B04332">
              <w:t>Marathi</w:t>
            </w:r>
            <w:r>
              <w:t>.</w:t>
            </w:r>
          </w:p>
          <w:p w14:paraId="735D22BF" w14:textId="77777777" w:rsidR="004A1FEA" w:rsidRDefault="004A1FEA" w:rsidP="004A1FEA"/>
          <w:p w14:paraId="57E86C20" w14:textId="3F4F8FEF" w:rsidR="004A1FEA" w:rsidRPr="004A1FEA" w:rsidRDefault="004A1FEA" w:rsidP="004A1FEA">
            <w:r>
              <w:t xml:space="preserve">Hobbies – Workout at </w:t>
            </w:r>
            <w:proofErr w:type="gramStart"/>
            <w:r>
              <w:t>gym ,</w:t>
            </w:r>
            <w:proofErr w:type="gramEnd"/>
            <w:r>
              <w:t xml:space="preserve"> Video games ,coding</w:t>
            </w:r>
            <w:r w:rsidR="00BD2D91">
              <w:t>, Photography, Drawing</w:t>
            </w:r>
            <w:r>
              <w:t>.</w:t>
            </w:r>
          </w:p>
          <w:p w14:paraId="62065634" w14:textId="3E02E4CF" w:rsidR="006E23B3" w:rsidRDefault="006E23B3" w:rsidP="006E23B3"/>
          <w:p w14:paraId="2825F131" w14:textId="77777777" w:rsidR="006E23B3" w:rsidRDefault="006E23B3" w:rsidP="006E23B3"/>
          <w:p w14:paraId="52A2B8A5" w14:textId="77777777" w:rsidR="006E23B3" w:rsidRPr="004A1FEA" w:rsidRDefault="006E23B3" w:rsidP="006E23B3">
            <w:pPr>
              <w:pStyle w:val="Heading2"/>
              <w:rPr>
                <w:color w:val="auto"/>
              </w:rPr>
            </w:pPr>
            <w:r w:rsidRPr="004A1FEA">
              <w:rPr>
                <w:color w:val="auto"/>
              </w:rPr>
              <w:t>Leadership</w:t>
            </w:r>
          </w:p>
          <w:p w14:paraId="358BC0D9" w14:textId="77777777" w:rsidR="001F5985" w:rsidRDefault="001F5985" w:rsidP="001F5985">
            <w:r>
              <w:t>Managerial Roles:</w:t>
            </w:r>
          </w:p>
          <w:p w14:paraId="4D720366" w14:textId="77777777" w:rsidR="001F5985" w:rsidRDefault="001F5985" w:rsidP="001F5985">
            <w:r>
              <w:t>Highlight any positions where you had direct reports or were responsible for overseeing a team, indicating the size of the team and key achievements.</w:t>
            </w:r>
          </w:p>
          <w:p w14:paraId="1379E595" w14:textId="77777777" w:rsidR="001F5985" w:rsidRDefault="001F5985" w:rsidP="001F5985"/>
          <w:p w14:paraId="5133FB5F" w14:textId="523F4F3E" w:rsidR="001F5985" w:rsidRDefault="001F5985" w:rsidP="001F5985">
            <w:r>
              <w:t>Project Leadership:</w:t>
            </w:r>
          </w:p>
          <w:p w14:paraId="47927599" w14:textId="57490DB8" w:rsidR="006E23B3" w:rsidRDefault="001F5985" w:rsidP="001F5985">
            <w:r>
              <w:t>Showcase projects where you took a leadership role, detailing your responsibilities, the scope of the project, and the positive impact on the organization</w:t>
            </w:r>
          </w:p>
          <w:p w14:paraId="58B63863" w14:textId="77777777" w:rsidR="006E23B3" w:rsidRDefault="006E23B3" w:rsidP="006E23B3"/>
          <w:p w14:paraId="619E0495" w14:textId="1254DE96" w:rsidR="006E23B3" w:rsidRDefault="006E23B3" w:rsidP="006E23B3">
            <w:pPr>
              <w:pStyle w:val="Heading2"/>
            </w:pPr>
          </w:p>
          <w:p w14:paraId="0622A113" w14:textId="59F9D0E6" w:rsidR="006E23B3" w:rsidRPr="00762F10" w:rsidRDefault="006E23B3" w:rsidP="006E23B3">
            <w:pPr>
              <w:ind w:right="-356"/>
            </w:pPr>
          </w:p>
        </w:tc>
        <w:tc>
          <w:tcPr>
            <w:tcW w:w="839" w:type="dxa"/>
            <w:vMerge w:val="restart"/>
          </w:tcPr>
          <w:p w14:paraId="7989FA50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3D54D9E8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40A7BB0B" w14:textId="77777777" w:rsidTr="0063784D">
        <w:trPr>
          <w:trHeight w:val="605"/>
          <w:jc w:val="center"/>
        </w:trPr>
        <w:tc>
          <w:tcPr>
            <w:tcW w:w="6106" w:type="dxa"/>
            <w:vMerge/>
          </w:tcPr>
          <w:p w14:paraId="3D3E199C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2694E9D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6CF9A7D0" w14:textId="77777777"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3784D" w:rsidRPr="002E4AFC" w14:paraId="02F2CB39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7DBF5ECC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31A4B517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16C40C4C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1A6A7FE5" wp14:editId="02B92E7D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EB67CD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1A81DC72" w14:textId="3DE490BD" w:rsidR="0063784D" w:rsidRPr="002E4AFC" w:rsidRDefault="00B04332" w:rsidP="006E23B3">
            <w:pPr>
              <w:pStyle w:val="Information"/>
            </w:pPr>
            <w:r>
              <w:t xml:space="preserve">Vidya </w:t>
            </w:r>
            <w:proofErr w:type="spellStart"/>
            <w:r>
              <w:t>nagar</w:t>
            </w:r>
            <w:proofErr w:type="spellEnd"/>
            <w:r>
              <w:t xml:space="preserve">, </w:t>
            </w:r>
            <w:proofErr w:type="gramStart"/>
            <w:r>
              <w:t>B  H</w:t>
            </w:r>
            <w:proofErr w:type="gramEnd"/>
            <w:r>
              <w:t xml:space="preserve"> Road,Shivamogga,577203</w:t>
            </w:r>
          </w:p>
        </w:tc>
      </w:tr>
      <w:tr w:rsidR="0063784D" w:rsidRPr="002E4AFC" w14:paraId="3157BAA3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376AF9F6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E042B50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20FE577C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15393107" wp14:editId="4E1A9530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6A4CF24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586EE518" w14:textId="3E08FD09" w:rsidR="0063784D" w:rsidRPr="002E4AFC" w:rsidRDefault="00B04332" w:rsidP="006E23B3">
            <w:pPr>
              <w:pStyle w:val="Information"/>
            </w:pPr>
            <w:r>
              <w:t>9481303700</w:t>
            </w:r>
          </w:p>
        </w:tc>
      </w:tr>
      <w:tr w:rsidR="0063784D" w:rsidRPr="002E4AFC" w14:paraId="7CD5E392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0D9FCECB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46CCF17A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3F58A3D8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6CDA3364" wp14:editId="09F2852F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F38A19" id="Shape" o:spid="_x0000_s1026" alt="email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46927D18" w14:textId="55D38A5A" w:rsidR="0063784D" w:rsidRPr="002E4AFC" w:rsidRDefault="00B04332" w:rsidP="006E23B3">
            <w:pPr>
              <w:pStyle w:val="Information"/>
            </w:pPr>
            <w:r>
              <w:t>harshith.dr25@gmail.com</w:t>
            </w:r>
          </w:p>
        </w:tc>
      </w:tr>
      <w:tr w:rsidR="0063784D" w:rsidRPr="002E4AFC" w14:paraId="4CD18395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348860C9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EF5C586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65A7A2F5" w14:textId="4CA0479F" w:rsidR="0063784D" w:rsidRPr="002E4AFC" w:rsidRDefault="0063784D" w:rsidP="006E23B3">
            <w:pPr>
              <w:pStyle w:val="Information"/>
            </w:pPr>
          </w:p>
        </w:tc>
        <w:tc>
          <w:tcPr>
            <w:tcW w:w="2420" w:type="dxa"/>
            <w:vAlign w:val="center"/>
          </w:tcPr>
          <w:p w14:paraId="6B2385D1" w14:textId="6820C7DD" w:rsidR="0063784D" w:rsidRPr="002E4AFC" w:rsidRDefault="0063784D" w:rsidP="006E23B3">
            <w:pPr>
              <w:pStyle w:val="Information"/>
            </w:pPr>
          </w:p>
        </w:tc>
      </w:tr>
      <w:tr w:rsidR="006E23B3" w:rsidRPr="002E4AFC" w14:paraId="5CD335C5" w14:textId="77777777" w:rsidTr="0063784D">
        <w:trPr>
          <w:trHeight w:val="796"/>
          <w:jc w:val="center"/>
        </w:trPr>
        <w:tc>
          <w:tcPr>
            <w:tcW w:w="6106" w:type="dxa"/>
            <w:vMerge/>
          </w:tcPr>
          <w:p w14:paraId="1CB1D142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CB59A8E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0DF721AA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2DC2BD8E" w14:textId="77777777" w:rsidR="00CE6104" w:rsidRPr="0006568A" w:rsidRDefault="00CE6104" w:rsidP="0006568A"/>
    <w:sectPr w:rsidR="00CE6104" w:rsidRPr="0006568A" w:rsidSect="006E23B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0A0E3" w14:textId="77777777" w:rsidR="00552B69" w:rsidRDefault="00552B69" w:rsidP="009129A0">
      <w:r>
        <w:separator/>
      </w:r>
    </w:p>
  </w:endnote>
  <w:endnote w:type="continuationSeparator" w:id="0">
    <w:p w14:paraId="0A6EB563" w14:textId="77777777" w:rsidR="00552B69" w:rsidRDefault="00552B69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2344844-0E9D-4188-8B6F-A0079D93BDCB}"/>
    <w:embedBold r:id="rId2" w:fontKey="{EFE4F034-C5E6-427C-BCFD-362EB6C333D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B19BB95-77C0-41BB-909D-13D1A0D71E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9B762CF7-75DB-424D-8744-9BDECEF390E5}"/>
    <w:embedBold r:id="rId5" w:fontKey="{9BBC66F8-FBEA-44E2-86DB-F4470C1CDDD8}"/>
    <w:embedItalic r:id="rId6" w:fontKey="{C4DDFB80-F0AD-4774-80DB-749F3867445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87F7834-8C37-45EC-A151-83519B138E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30B34" w14:textId="77777777" w:rsidR="00552B69" w:rsidRDefault="00552B69" w:rsidP="009129A0">
      <w:r>
        <w:separator/>
      </w:r>
    </w:p>
  </w:footnote>
  <w:footnote w:type="continuationSeparator" w:id="0">
    <w:p w14:paraId="1A98E50E" w14:textId="77777777" w:rsidR="00552B69" w:rsidRDefault="00552B69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B2B2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416708218">
    <w:abstractNumId w:val="12"/>
  </w:num>
  <w:num w:numId="2" w16cid:durableId="1967464822">
    <w:abstractNumId w:val="8"/>
  </w:num>
  <w:num w:numId="3" w16cid:durableId="976760534">
    <w:abstractNumId w:val="16"/>
  </w:num>
  <w:num w:numId="4" w16cid:durableId="2128154237">
    <w:abstractNumId w:val="13"/>
  </w:num>
  <w:num w:numId="5" w16cid:durableId="1870601981">
    <w:abstractNumId w:val="14"/>
  </w:num>
  <w:num w:numId="6" w16cid:durableId="1864855243">
    <w:abstractNumId w:val="20"/>
  </w:num>
  <w:num w:numId="7" w16cid:durableId="847253224">
    <w:abstractNumId w:val="7"/>
  </w:num>
  <w:num w:numId="8" w16cid:durableId="1708136319">
    <w:abstractNumId w:val="11"/>
  </w:num>
  <w:num w:numId="9" w16cid:durableId="1215235520">
    <w:abstractNumId w:val="18"/>
  </w:num>
  <w:num w:numId="10" w16cid:durableId="136607011">
    <w:abstractNumId w:val="2"/>
  </w:num>
  <w:num w:numId="11" w16cid:durableId="568077576">
    <w:abstractNumId w:val="6"/>
  </w:num>
  <w:num w:numId="12" w16cid:durableId="449478560">
    <w:abstractNumId w:val="1"/>
  </w:num>
  <w:num w:numId="13" w16cid:durableId="804350551">
    <w:abstractNumId w:val="3"/>
  </w:num>
  <w:num w:numId="14" w16cid:durableId="1665741165">
    <w:abstractNumId w:val="10"/>
  </w:num>
  <w:num w:numId="15" w16cid:durableId="1050105515">
    <w:abstractNumId w:val="9"/>
  </w:num>
  <w:num w:numId="16" w16cid:durableId="854925603">
    <w:abstractNumId w:val="17"/>
  </w:num>
  <w:num w:numId="17" w16cid:durableId="1272738857">
    <w:abstractNumId w:val="4"/>
  </w:num>
  <w:num w:numId="18" w16cid:durableId="1556507128">
    <w:abstractNumId w:val="22"/>
  </w:num>
  <w:num w:numId="19" w16cid:durableId="1307515900">
    <w:abstractNumId w:val="19"/>
  </w:num>
  <w:num w:numId="20" w16cid:durableId="233977362">
    <w:abstractNumId w:val="15"/>
  </w:num>
  <w:num w:numId="21" w16cid:durableId="1737825402">
    <w:abstractNumId w:val="21"/>
  </w:num>
  <w:num w:numId="22" w16cid:durableId="837888567">
    <w:abstractNumId w:val="5"/>
  </w:num>
  <w:num w:numId="23" w16cid:durableId="1811744155">
    <w:abstractNumId w:val="0"/>
  </w:num>
  <w:num w:numId="24" w16cid:durableId="1078988153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05B"/>
    <w:rsid w:val="00052382"/>
    <w:rsid w:val="0006568A"/>
    <w:rsid w:val="00076F0F"/>
    <w:rsid w:val="00084253"/>
    <w:rsid w:val="000D1F49"/>
    <w:rsid w:val="000E6867"/>
    <w:rsid w:val="001727CA"/>
    <w:rsid w:val="001A3678"/>
    <w:rsid w:val="001F5985"/>
    <w:rsid w:val="002C56E6"/>
    <w:rsid w:val="002E4AFC"/>
    <w:rsid w:val="002F2708"/>
    <w:rsid w:val="00361E11"/>
    <w:rsid w:val="003F0847"/>
    <w:rsid w:val="0040090B"/>
    <w:rsid w:val="0046302A"/>
    <w:rsid w:val="00487D2D"/>
    <w:rsid w:val="004A1FEA"/>
    <w:rsid w:val="004D5D62"/>
    <w:rsid w:val="005112D0"/>
    <w:rsid w:val="00552B69"/>
    <w:rsid w:val="00577E06"/>
    <w:rsid w:val="005A3BF7"/>
    <w:rsid w:val="005F2035"/>
    <w:rsid w:val="005F78E5"/>
    <w:rsid w:val="005F7990"/>
    <w:rsid w:val="00635B84"/>
    <w:rsid w:val="0063739C"/>
    <w:rsid w:val="0063784D"/>
    <w:rsid w:val="006E23B3"/>
    <w:rsid w:val="00770F25"/>
    <w:rsid w:val="007A35A8"/>
    <w:rsid w:val="007B0A85"/>
    <w:rsid w:val="007C6A52"/>
    <w:rsid w:val="007C705B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04332"/>
    <w:rsid w:val="00B933F2"/>
    <w:rsid w:val="00BD2D91"/>
    <w:rsid w:val="00BD4753"/>
    <w:rsid w:val="00BD5CB1"/>
    <w:rsid w:val="00BE62EE"/>
    <w:rsid w:val="00C003BA"/>
    <w:rsid w:val="00C24813"/>
    <w:rsid w:val="00C46878"/>
    <w:rsid w:val="00C57D6D"/>
    <w:rsid w:val="00CB4A51"/>
    <w:rsid w:val="00CD4532"/>
    <w:rsid w:val="00CD47B0"/>
    <w:rsid w:val="00CE6104"/>
    <w:rsid w:val="00CE7918"/>
    <w:rsid w:val="00D16163"/>
    <w:rsid w:val="00DB3FAD"/>
    <w:rsid w:val="00DC3E3C"/>
    <w:rsid w:val="00E61C09"/>
    <w:rsid w:val="00EB3B58"/>
    <w:rsid w:val="00EC7359"/>
    <w:rsid w:val="00EE3054"/>
    <w:rsid w:val="00F00606"/>
    <w:rsid w:val="00F01256"/>
    <w:rsid w:val="00FA063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06AD3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B2B2B2" w:themeColor="accent2"/>
      </w:pBdr>
      <w:spacing w:after="120"/>
      <w:outlineLvl w:val="1"/>
    </w:pPr>
    <w:rPr>
      <w:rFonts w:asciiTheme="majorHAnsi" w:eastAsiaTheme="majorEastAsia" w:hAnsiTheme="majorHAnsi" w:cstheme="majorBidi"/>
      <w:color w:val="DDDDD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DDDDDD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DDDDDD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3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DDDDDD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B2B2B2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B2B2B2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2023-11-24T06:28:00Z</dcterms:created>
  <dcterms:modified xsi:type="dcterms:W3CDTF">2023-11-24T10:02:00Z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